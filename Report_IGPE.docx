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D68" w:rsidRDefault="00FF4AE1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5ABFBAB1" wp14:editId="086A0207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margin">
                      <wp14:pctPosVOffset>80000</wp14:pctPosVOffset>
                    </wp:positionV>
                  </mc:Choice>
                  <mc:Fallback>
                    <wp:positionV relativeFrom="page">
                      <wp:posOffset>8013700</wp:posOffset>
                    </wp:positionV>
                  </mc:Fallback>
                </mc:AlternateContent>
                <wp:extent cx="5943600" cy="2190750"/>
                <wp:effectExtent l="0" t="0" r="0" b="0"/>
                <wp:wrapNone/>
                <wp:docPr id="16" name="Rettangolo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21907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FE4BD0" w:rsidRDefault="00B0601A">
                            <w:pPr>
                              <w:pStyle w:val="Nessunaspaziatura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id w:val="1551716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129CA"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  <w:t>AA. 2015/2016</w:t>
                                </w:r>
                              </w:sdtContent>
                            </w:sdt>
                          </w:p>
                          <w:p w:rsidR="00FE4BD0" w:rsidRDefault="006E30A1">
                            <w:pPr>
                              <w:pStyle w:val="Nessunaspaziatura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  <w:r>
                              <w:t>Autori:</w:t>
                            </w:r>
                          </w:p>
                          <w:p w:rsidR="00FE4BD0" w:rsidRDefault="006E30A1">
                            <w:pPr>
                              <w:pStyle w:val="Nessunaspaziatura"/>
                              <w:spacing w:line="276" w:lineRule="auto"/>
                              <w:jc w:val="center"/>
                            </w:pPr>
                            <w:r>
                              <w:t>&lt;164130, Dennis Petullà&gt;</w:t>
                            </w:r>
                          </w:p>
                          <w:p w:rsidR="006E30A1" w:rsidRDefault="006E30A1">
                            <w:pPr>
                              <w:pStyle w:val="Nessunaspaziatura"/>
                              <w:spacing w:line="276" w:lineRule="auto"/>
                              <w:jc w:val="center"/>
                            </w:pPr>
                            <w:r>
                              <w:t>&lt;163876, Davide Amato&gt;</w:t>
                            </w:r>
                          </w:p>
                          <w:p w:rsidR="00B90D68" w:rsidRPr="00FF4AE1" w:rsidRDefault="00B90D68">
                            <w:pPr>
                              <w:pStyle w:val="Nessunaspaziatura"/>
                              <w:spacing w:line="276" w:lineRule="auto"/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t>&lt;163558,Gabriele Noto&gt;</w:t>
                            </w:r>
                          </w:p>
                          <w:p w:rsidR="007129CA" w:rsidRDefault="00FF4AE1">
                            <w:pPr>
                              <w:pStyle w:val="Nessunaspaziatura"/>
                              <w:spacing w:line="276" w:lineRule="auto"/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Professori:</w:t>
                            </w:r>
                          </w:p>
                          <w:p w:rsidR="00FF4AE1" w:rsidRDefault="00FF4AE1">
                            <w:pPr>
                              <w:pStyle w:val="Nessunaspaziatura"/>
                              <w:spacing w:line="276" w:lineRule="auto"/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Gianluigi Greco</w:t>
                            </w:r>
                          </w:p>
                          <w:p w:rsidR="00FF4AE1" w:rsidRDefault="00FF4AE1">
                            <w:pPr>
                              <w:pStyle w:val="Nessunaspaziatura"/>
                              <w:spacing w:line="276" w:lineRule="auto"/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Luigi Granata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228600" rIns="91440" bIns="22860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FBAB1" id="Rettangolo 618" o:spid="_x0000_s1026" style="position:absolute;margin-left:0;margin-top:0;width:468pt;height:172.5pt;z-index:251655168;visibility:visible;mso-wrap-style:square;mso-width-percent:1000;mso-height-percent:0;mso-top-percent:800;mso-wrap-distance-left:9pt;mso-wrap-distance-top:0;mso-wrap-distance-right:9pt;mso-wrap-distance-bottom:0;mso-position-horizontal:center;mso-position-horizontal-relative:margin;mso-position-vertical-relative:margin;mso-width-percent:1000;mso-height-percent: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" o:allowincell="f" filled="f" stroked="f" strokeweight=".25pt">
                <v:textbox inset=",18pt,,18pt">
                  <w:txbxContent>
                    <w:p w:rsidR="00FE4BD0" w:rsidRDefault="00B0601A">
                      <w:pPr>
                        <w:pStyle w:val="Nessunaspaziatura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1551716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7129CA"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  <w:t>AA. 2015/2016</w:t>
                          </w:r>
                        </w:sdtContent>
                      </w:sdt>
                    </w:p>
                    <w:p w:rsidR="00FE4BD0" w:rsidRDefault="006E30A1">
                      <w:pPr>
                        <w:pStyle w:val="Nessunaspaziatura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r>
                        <w:t>Autori:</w:t>
                      </w:r>
                    </w:p>
                    <w:p w:rsidR="00FE4BD0" w:rsidRDefault="006E30A1">
                      <w:pPr>
                        <w:pStyle w:val="Nessunaspaziatura"/>
                        <w:spacing w:line="276" w:lineRule="auto"/>
                        <w:jc w:val="center"/>
                      </w:pPr>
                      <w:r>
                        <w:t>&lt;164130, Dennis Petullà&gt;</w:t>
                      </w:r>
                    </w:p>
                    <w:p w:rsidR="006E30A1" w:rsidRDefault="006E30A1">
                      <w:pPr>
                        <w:pStyle w:val="Nessunaspaziatura"/>
                        <w:spacing w:line="276" w:lineRule="auto"/>
                        <w:jc w:val="center"/>
                      </w:pPr>
                      <w:r>
                        <w:t>&lt;163876, Davide Amato&gt;</w:t>
                      </w:r>
                    </w:p>
                    <w:p w:rsidR="00B90D68" w:rsidRPr="00FF4AE1" w:rsidRDefault="00B90D68">
                      <w:pPr>
                        <w:pStyle w:val="Nessunaspaziatura"/>
                        <w:spacing w:line="276" w:lineRule="auto"/>
                        <w:jc w:val="center"/>
                        <w:rPr>
                          <w:u w:val="single"/>
                        </w:rPr>
                      </w:pPr>
                      <w:r>
                        <w:t>&lt;163558,Gabriele Noto&gt;</w:t>
                      </w:r>
                    </w:p>
                    <w:p w:rsidR="007129CA" w:rsidRDefault="00FF4AE1">
                      <w:pPr>
                        <w:pStyle w:val="Nessunaspaziatura"/>
                        <w:spacing w:line="276" w:lineRule="auto"/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Professori:</w:t>
                      </w:r>
                    </w:p>
                    <w:p w:rsidR="00FF4AE1" w:rsidRDefault="00FF4AE1">
                      <w:pPr>
                        <w:pStyle w:val="Nessunaspaziatura"/>
                        <w:spacing w:line="276" w:lineRule="auto"/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Gianluigi Greco</w:t>
                      </w:r>
                    </w:p>
                    <w:p w:rsidR="00FF4AE1" w:rsidRDefault="00FF4AE1">
                      <w:pPr>
                        <w:pStyle w:val="Nessunaspaziatura"/>
                        <w:spacing w:line="276" w:lineRule="auto"/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Luigi Granata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B060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5B3ED574" wp14:editId="148F979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Forma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243318F3" id="Forma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B060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63B7242A" wp14:editId="03F354D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Rettangolo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B90D68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FE4BD0" w:rsidRDefault="00FE4BD0">
                                      <w:pPr>
                                        <w:pStyle w:val="Nessunaspaziatura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B90D68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FE4BD0" w:rsidRDefault="00B0601A" w:rsidP="007129CA">
                                      <w:pPr>
                                        <w:pStyle w:val="Nessunaspaziatura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838D0690AA554DA58A847B863711E99D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129CA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Interfacce Grafiche E Programmazione Ad Eventi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B90D68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FE4BD0" w:rsidRDefault="00FE4BD0">
                                      <w:pPr>
                                        <w:pStyle w:val="Nessunaspaziatura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B90D68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FE4BD0" w:rsidRDefault="00B0601A" w:rsidP="007129CA">
                                      <w:pPr>
                                        <w:pStyle w:val="Nessunaspaziatura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05576705A91644979B77012C4408E3A2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129CA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Relazione Android Fly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FE4BD0" w:rsidRDefault="00FE4BD0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63B7242A" id="Rettangolo 619" o:spid="_x0000_s1027" style="position:absolute;margin-left:0;margin-top:0;width:561.1pt;height:173.7pt;z-index:251659264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B90D68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FE4BD0" w:rsidRDefault="00FE4BD0">
                                <w:pPr>
                                  <w:pStyle w:val="Nessunaspaziatura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B90D68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FE4BD0" w:rsidRDefault="00B0601A" w:rsidP="007129CA">
                                <w:pPr>
                                  <w:pStyle w:val="Nessunaspaziatura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838D0690AA554DA58A847B863711E99D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29CA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Interfacce Grafiche E Programmazione Ad Eventi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B90D68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FE4BD0" w:rsidRDefault="00FE4BD0">
                                <w:pPr>
                                  <w:pStyle w:val="Nessunaspaziatura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B90D68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FE4BD0" w:rsidRDefault="00B0601A" w:rsidP="007129CA">
                                <w:pPr>
                                  <w:pStyle w:val="Nessunaspaziatura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05576705A91644979B77012C4408E3A2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29CA">
                                      <w:rPr>
                                        <w:sz w:val="36"/>
                                        <w:szCs w:val="36"/>
                                      </w:rPr>
                                      <w:t>Relazione Android Fly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FE4BD0" w:rsidRDefault="00FE4BD0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sdtContent>
      </w:sdt>
    </w:p>
    <w:p w:rsidR="00B90D68" w:rsidRDefault="00B90D68" w:rsidP="00B90D68">
      <w:pPr>
        <w:jc w:val="center"/>
      </w:pPr>
      <w:r>
        <w:t>Università della Calabria</w:t>
      </w:r>
    </w:p>
    <w:p w:rsidR="00B90D68" w:rsidRDefault="00B90D68" w:rsidP="00B90D68">
      <w:pPr>
        <w:jc w:val="center"/>
      </w:pPr>
      <w:r>
        <w:t>CdL Informatica</w:t>
      </w:r>
    </w:p>
    <w:p w:rsidR="00FE4BD0" w:rsidRDefault="00B0601A">
      <w:r w:rsidRPr="00B90D68">
        <w:br w:type="page"/>
      </w:r>
    </w:p>
    <w:p w:rsidR="00FE4BD0" w:rsidRDefault="00B0601A">
      <w:pPr>
        <w:pStyle w:val="Titolo"/>
        <w:rPr>
          <w:smallCaps w:val="0"/>
        </w:rPr>
      </w:pPr>
      <w:sdt>
        <w:sdtPr>
          <w:rPr>
            <w:smallCaps w:val="0"/>
          </w:rPr>
          <w:alias w:val="Titolo"/>
          <w:tag w:val="Titolo"/>
          <w:id w:val="11808329"/>
          <w:placeholder>
            <w:docPart w:val="FD0446DE9AA34C0D8C3F45721639A65B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7129CA">
            <w:rPr>
              <w:smallCaps w:val="0"/>
            </w:rPr>
            <w:t>Interfacce Grafiche E Programmazione Ad Eventi</w:t>
          </w:r>
        </w:sdtContent>
      </w:sdt>
    </w:p>
    <w:p w:rsidR="00FE4BD0" w:rsidRDefault="00B0601A">
      <w:pPr>
        <w:pStyle w:val="Sottotitolo"/>
      </w:pPr>
      <w:sdt>
        <w:sdtPr>
          <w:alias w:val="Sottotitolo"/>
          <w:tag w:val="Sottotitolo"/>
          <w:id w:val="11808339"/>
          <w:placeholder>
            <w:docPart w:val="1B3C4951930945CF878453C6B6083678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7129CA">
            <w:t>Relazione Android Fly</w:t>
          </w:r>
        </w:sdtContent>
      </w:sdt>
    </w:p>
    <w:p w:rsidR="00FE4BD0" w:rsidRPr="00B1354D" w:rsidRDefault="006E30A1" w:rsidP="006E30A1">
      <w:pPr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54D"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Introduzione:</w:t>
      </w:r>
    </w:p>
    <w:p w:rsidR="006E30A1" w:rsidRDefault="006E30A1" w:rsidP="006E30A1">
      <w:r>
        <w:t>Come progetto finale del corso, si è scelto di realizzare un’applicazione di gioco Android. Il gioco è  abbastanza intuitivo e lo scopo del giocatore è quello di evitare gli ostacoli e raccogliere più monete possibili.</w:t>
      </w:r>
    </w:p>
    <w:p w:rsidR="006E30A1" w:rsidRDefault="006E30A1" w:rsidP="006E30A1">
      <w:r>
        <w:t>Più monete vengono raccolte, maggiore sarà il punteggio ottenuto.</w:t>
      </w:r>
      <w:r w:rsidR="00B90D68">
        <w:t>.</w:t>
      </w:r>
      <w:r>
        <w:t xml:space="preserve">.ovviamente ! Per tener traccia del giocatore </w:t>
      </w:r>
      <w:r w:rsidR="009637A3">
        <w:t>più abile</w:t>
      </w:r>
      <w:r>
        <w:t>, viene utilizzata una classifica online</w:t>
      </w:r>
      <w:r w:rsidR="009637A3">
        <w:t xml:space="preserve"> che mette a confronto tutti i giocatori. L’identificazione del giocatore, può avvenire in due modi :</w:t>
      </w:r>
    </w:p>
    <w:p w:rsidR="009637A3" w:rsidRDefault="009637A3" w:rsidP="009637A3">
      <w:pPr>
        <w:pStyle w:val="Paragrafoelenco"/>
        <w:numPr>
          <w:ilvl w:val="0"/>
          <w:numId w:val="11"/>
        </w:numPr>
      </w:pPr>
      <w:r>
        <w:t>Creazione di un account personale : il giocatore immette un nickname a proprio piacimento col quale  verrà riconosciuto dall’applicazione.</w:t>
      </w:r>
    </w:p>
    <w:p w:rsidR="009637A3" w:rsidRDefault="009637A3" w:rsidP="009637A3">
      <w:pPr>
        <w:pStyle w:val="Paragrafoelenco"/>
        <w:numPr>
          <w:ilvl w:val="0"/>
          <w:numId w:val="11"/>
        </w:numPr>
      </w:pPr>
      <w:r>
        <w:t>Accesso tramite account FaceBook : si utilizzano le credenziali di FaceBook per effettuare l’accesso all’applicazione.</w:t>
      </w:r>
    </w:p>
    <w:p w:rsidR="009637A3" w:rsidRDefault="009637A3" w:rsidP="009637A3">
      <w:pPr>
        <w:pStyle w:val="Paragrafoelenco"/>
      </w:pPr>
    </w:p>
    <w:p w:rsidR="009637A3" w:rsidRDefault="009637A3" w:rsidP="009637A3">
      <w:pPr>
        <w:pStyle w:val="Paragrafoelenco"/>
      </w:pPr>
      <w:r>
        <w:t>Vi è anche un’implementazione di un’intelligenza artificiale, attivabile in qualsiasi momento durante la partita, che permette di schivare i vari ostacoli e di raccogliere più monete possibili.</w:t>
      </w:r>
    </w:p>
    <w:p w:rsidR="009637A3" w:rsidRDefault="009637A3" w:rsidP="009637A3">
      <w:pPr>
        <w:pStyle w:val="Paragrafoelenco"/>
      </w:pPr>
      <w:r>
        <w:t>Con l’accesso all’applicazione tramite FaceBook, l’utente ha la possibilità di invitare anche i propri amici al download dell’applicazione per poterli sfidare.</w:t>
      </w:r>
    </w:p>
    <w:p w:rsidR="009637A3" w:rsidRDefault="009637A3" w:rsidP="009637A3">
      <w:pPr>
        <w:pStyle w:val="Paragrafoelenco"/>
      </w:pPr>
    </w:p>
    <w:p w:rsidR="009637A3" w:rsidRDefault="009637A3" w:rsidP="009637A3">
      <w:pPr>
        <w:pStyle w:val="Paragrafoelenco"/>
      </w:pPr>
    </w:p>
    <w:p w:rsidR="009637A3" w:rsidRPr="00B1354D" w:rsidRDefault="009637A3" w:rsidP="009637A3">
      <w:pPr>
        <w:pStyle w:val="Paragrafoelenco"/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54D"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Funzionalità disponibili :</w:t>
      </w:r>
    </w:p>
    <w:p w:rsidR="009637A3" w:rsidRPr="00B1354D" w:rsidRDefault="009637A3" w:rsidP="009637A3">
      <w:pPr>
        <w:pStyle w:val="Paragrafoelenco"/>
        <w:numPr>
          <w:ilvl w:val="0"/>
          <w:numId w:val="12"/>
        </w:numPr>
        <w:rPr>
          <w:szCs w:val="22"/>
        </w:rPr>
      </w:pPr>
      <w:r w:rsidRPr="00B1354D">
        <w:rPr>
          <w:szCs w:val="22"/>
        </w:rPr>
        <w:t>Registrazione di account locali, anche più di uno.</w:t>
      </w:r>
    </w:p>
    <w:p w:rsidR="009637A3" w:rsidRPr="00B1354D" w:rsidRDefault="009637A3" w:rsidP="009637A3">
      <w:pPr>
        <w:pStyle w:val="Paragrafoelenco"/>
        <w:numPr>
          <w:ilvl w:val="0"/>
          <w:numId w:val="12"/>
        </w:numPr>
        <w:rPr>
          <w:szCs w:val="22"/>
        </w:rPr>
      </w:pPr>
      <w:r w:rsidRPr="00B1354D">
        <w:rPr>
          <w:szCs w:val="22"/>
        </w:rPr>
        <w:t>Possibilità di effettuare, dallo stesso dispositivo, più partite con account diversi.</w:t>
      </w:r>
    </w:p>
    <w:p w:rsidR="009637A3" w:rsidRPr="00B1354D" w:rsidRDefault="009637A3" w:rsidP="009637A3">
      <w:pPr>
        <w:pStyle w:val="Paragrafoelenco"/>
        <w:numPr>
          <w:ilvl w:val="0"/>
          <w:numId w:val="12"/>
        </w:numPr>
        <w:rPr>
          <w:szCs w:val="22"/>
        </w:rPr>
      </w:pPr>
      <w:r w:rsidRPr="00B1354D">
        <w:rPr>
          <w:szCs w:val="22"/>
        </w:rPr>
        <w:t>Salvataggio del punteggio di ogni singolo utente per ogni partita.</w:t>
      </w:r>
    </w:p>
    <w:p w:rsidR="009637A3" w:rsidRPr="00B1354D" w:rsidRDefault="009637A3" w:rsidP="009637A3">
      <w:pPr>
        <w:pStyle w:val="Paragrafoelenco"/>
        <w:numPr>
          <w:ilvl w:val="0"/>
          <w:numId w:val="12"/>
        </w:numPr>
        <w:rPr>
          <w:szCs w:val="22"/>
        </w:rPr>
      </w:pPr>
      <w:r w:rsidRPr="00B1354D">
        <w:rPr>
          <w:szCs w:val="22"/>
        </w:rPr>
        <w:t>Salvataggio online del punteggio di ogni utente.</w:t>
      </w:r>
    </w:p>
    <w:p w:rsidR="009637A3" w:rsidRPr="00B1354D" w:rsidRDefault="009637A3" w:rsidP="009637A3">
      <w:pPr>
        <w:pStyle w:val="Paragrafoelenco"/>
        <w:numPr>
          <w:ilvl w:val="0"/>
          <w:numId w:val="12"/>
        </w:numPr>
        <w:rPr>
          <w:szCs w:val="22"/>
        </w:rPr>
      </w:pPr>
      <w:r w:rsidRPr="00B1354D">
        <w:rPr>
          <w:szCs w:val="22"/>
        </w:rPr>
        <w:t>Classifica online tra più utenti.</w:t>
      </w:r>
    </w:p>
    <w:p w:rsidR="00BF6DB5" w:rsidRPr="00B1354D" w:rsidRDefault="00BF6DB5" w:rsidP="009637A3">
      <w:pPr>
        <w:pStyle w:val="Paragrafoelenco"/>
        <w:numPr>
          <w:ilvl w:val="0"/>
          <w:numId w:val="12"/>
        </w:numPr>
        <w:rPr>
          <w:szCs w:val="22"/>
        </w:rPr>
      </w:pPr>
      <w:r w:rsidRPr="00B1354D">
        <w:rPr>
          <w:szCs w:val="22"/>
        </w:rPr>
        <w:t>Registrazione tramite FaceBook.</w:t>
      </w:r>
    </w:p>
    <w:p w:rsidR="009637A3" w:rsidRPr="00B1354D" w:rsidRDefault="009637A3" w:rsidP="009637A3">
      <w:pPr>
        <w:pStyle w:val="Paragrafoelenco"/>
        <w:numPr>
          <w:ilvl w:val="0"/>
          <w:numId w:val="12"/>
        </w:numPr>
        <w:rPr>
          <w:szCs w:val="22"/>
        </w:rPr>
      </w:pPr>
      <w:r w:rsidRPr="00B1354D">
        <w:rPr>
          <w:szCs w:val="22"/>
        </w:rPr>
        <w:t>Login tramite FaceBook.</w:t>
      </w:r>
    </w:p>
    <w:p w:rsidR="009637A3" w:rsidRPr="00B1354D" w:rsidRDefault="009637A3" w:rsidP="009637A3">
      <w:pPr>
        <w:pStyle w:val="Paragrafoelenco"/>
        <w:numPr>
          <w:ilvl w:val="0"/>
          <w:numId w:val="12"/>
        </w:numPr>
        <w:rPr>
          <w:szCs w:val="22"/>
        </w:rPr>
      </w:pPr>
      <w:r w:rsidRPr="00B1354D">
        <w:rPr>
          <w:szCs w:val="22"/>
        </w:rPr>
        <w:t xml:space="preserve"> </w:t>
      </w:r>
      <w:r w:rsidR="00BF6DB5" w:rsidRPr="00B1354D">
        <w:rPr>
          <w:szCs w:val="22"/>
        </w:rPr>
        <w:t>Possibilità di invitare gli amici a scaricare l’applicazione.</w:t>
      </w:r>
    </w:p>
    <w:p w:rsidR="00BF6DB5" w:rsidRPr="00B1354D" w:rsidRDefault="00BF6DB5" w:rsidP="009637A3">
      <w:pPr>
        <w:pStyle w:val="Paragrafoelenco"/>
        <w:numPr>
          <w:ilvl w:val="0"/>
          <w:numId w:val="12"/>
        </w:numPr>
        <w:rPr>
          <w:szCs w:val="22"/>
        </w:rPr>
      </w:pPr>
      <w:r w:rsidRPr="00B1354D">
        <w:rPr>
          <w:szCs w:val="22"/>
        </w:rPr>
        <w:t>Implementazione di un’intelligenza artificiale, attivabile in qualsiasi momento durante una partita.</w:t>
      </w:r>
    </w:p>
    <w:p w:rsidR="00BF6DB5" w:rsidRPr="00B1354D" w:rsidRDefault="00BF6DB5" w:rsidP="009637A3">
      <w:pPr>
        <w:pStyle w:val="Paragrafoelenco"/>
        <w:numPr>
          <w:ilvl w:val="0"/>
          <w:numId w:val="12"/>
        </w:numPr>
        <w:rPr>
          <w:szCs w:val="22"/>
        </w:rPr>
      </w:pPr>
      <w:r w:rsidRPr="00B1354D">
        <w:rPr>
          <w:szCs w:val="22"/>
        </w:rPr>
        <w:t>Possibilità di effettuare partite senza autenticarsi.</w:t>
      </w:r>
    </w:p>
    <w:p w:rsidR="00BF6DB5" w:rsidRPr="00B1354D" w:rsidRDefault="00BF6DB5" w:rsidP="00BF6DB5">
      <w:pPr>
        <w:rPr>
          <w:szCs w:val="22"/>
        </w:rPr>
      </w:pPr>
    </w:p>
    <w:p w:rsidR="00B1354D" w:rsidRDefault="00B1354D" w:rsidP="00BF6DB5">
      <w:pPr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54D"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Casi d’uso:</w:t>
      </w:r>
    </w:p>
    <w:p w:rsidR="00B1354D" w:rsidRPr="00E22E75" w:rsidRDefault="00E22E75" w:rsidP="00E22E75">
      <w:pPr>
        <w:pStyle w:val="Paragrafoelenco"/>
        <w:numPr>
          <w:ilvl w:val="0"/>
          <w:numId w:val="13"/>
        </w:num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2E75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Inizio nuova partita</w:t>
      </w:r>
    </w:p>
    <w:p w:rsidR="00E22E75" w:rsidRPr="00E22E75" w:rsidRDefault="00E22E75" w:rsidP="00E22E75">
      <w:pPr>
        <w:pStyle w:val="Paragrafoelenco"/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60085" cy="309816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D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A3" w:rsidRDefault="00E22E75" w:rsidP="009637A3">
      <w:pPr>
        <w:pStyle w:val="Paragrafoelenco"/>
      </w:pPr>
      <w:r>
        <w:t>Scenario principale :</w:t>
      </w:r>
    </w:p>
    <w:p w:rsidR="00E22E75" w:rsidRDefault="00E22E75" w:rsidP="009637A3">
      <w:pPr>
        <w:pStyle w:val="Paragrafoelenco"/>
      </w:pPr>
      <w:r>
        <w:t>L’utente registrato inizia una nuova partita. Al termine della partita verrà salvato il punteggio di quest’ultimo.</w:t>
      </w:r>
    </w:p>
    <w:p w:rsidR="009637A3" w:rsidRDefault="009637A3" w:rsidP="009637A3">
      <w:pPr>
        <w:pStyle w:val="Paragrafoelenco"/>
      </w:pPr>
    </w:p>
    <w:p w:rsidR="009637A3" w:rsidRPr="00E22E75" w:rsidRDefault="00E22E75" w:rsidP="00E22E75">
      <w:pPr>
        <w:pStyle w:val="Paragrafoelenco"/>
        <w:numPr>
          <w:ilvl w:val="0"/>
          <w:numId w:val="13"/>
        </w:numPr>
        <w:rPr>
          <w:sz w:val="32"/>
          <w:szCs w:val="32"/>
        </w:rPr>
      </w:pPr>
      <w:r w:rsidRPr="00E22E75">
        <w:rPr>
          <w:sz w:val="32"/>
          <w:szCs w:val="32"/>
        </w:rPr>
        <w:t>Registrazione utente:</w:t>
      </w:r>
    </w:p>
    <w:p w:rsidR="00E22E75" w:rsidRDefault="00E22E75" w:rsidP="00E22E75">
      <w:pPr>
        <w:pStyle w:val="Paragrafoelenco"/>
      </w:pPr>
      <w:r>
        <w:rPr>
          <w:noProof/>
        </w:rPr>
        <w:drawing>
          <wp:inline distT="0" distB="0" distL="0" distR="0">
            <wp:extent cx="5760085" cy="299529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CD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75" w:rsidRDefault="00E22E75" w:rsidP="00E22E75">
      <w:pPr>
        <w:pStyle w:val="Paragrafoelenco"/>
      </w:pPr>
      <w:r>
        <w:t>Scenario principale:</w:t>
      </w:r>
    </w:p>
    <w:p w:rsidR="00E22E75" w:rsidRDefault="00E22E75" w:rsidP="00E22E75">
      <w:pPr>
        <w:pStyle w:val="Paragrafoelenco"/>
      </w:pPr>
      <w:r>
        <w:t>L’utente si registra. La registrazione può avvenire tramite account FaceBook o tramite nickname scelto  a piacere dall’utente. L’utente registrato ha poi il vantaggio di poter salvare il proprio punteggio.</w:t>
      </w:r>
    </w:p>
    <w:p w:rsidR="00E22E75" w:rsidRPr="00E22E75" w:rsidRDefault="00E22E75" w:rsidP="00E22E75">
      <w:pPr>
        <w:pStyle w:val="Paragrafoelenco"/>
        <w:numPr>
          <w:ilvl w:val="0"/>
          <w:numId w:val="13"/>
        </w:numPr>
        <w:rPr>
          <w:sz w:val="32"/>
          <w:szCs w:val="32"/>
        </w:rPr>
      </w:pPr>
      <w:r w:rsidRPr="00E22E75">
        <w:rPr>
          <w:sz w:val="32"/>
          <w:szCs w:val="32"/>
        </w:rPr>
        <w:t>Controllo classifica online :</w:t>
      </w:r>
    </w:p>
    <w:p w:rsidR="00E22E75" w:rsidRDefault="00E22E75" w:rsidP="00E22E75">
      <w:pPr>
        <w:pStyle w:val="Paragrafoelenco"/>
      </w:pPr>
      <w:r>
        <w:rPr>
          <w:noProof/>
        </w:rPr>
        <w:lastRenderedPageBreak/>
        <w:drawing>
          <wp:inline distT="0" distB="0" distL="0" distR="0">
            <wp:extent cx="3333750" cy="215265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CD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75" w:rsidRDefault="00E22E75" w:rsidP="00E22E75">
      <w:pPr>
        <w:pStyle w:val="Paragrafoelenco"/>
      </w:pPr>
      <w:r>
        <w:t>Scenario principale:</w:t>
      </w:r>
    </w:p>
    <w:p w:rsidR="00E22E75" w:rsidRDefault="00E22E75" w:rsidP="00E22E75">
      <w:pPr>
        <w:pStyle w:val="Paragrafoelenco"/>
      </w:pPr>
      <w:r>
        <w:t>L’utente può controllare la classifica online dei vari giocatori.</w:t>
      </w:r>
    </w:p>
    <w:p w:rsidR="00E22E75" w:rsidRPr="00E22E75" w:rsidRDefault="00E22E75" w:rsidP="00E22E75">
      <w:pPr>
        <w:pStyle w:val="Paragrafoelenco"/>
        <w:numPr>
          <w:ilvl w:val="0"/>
          <w:numId w:val="13"/>
        </w:numPr>
        <w:rPr>
          <w:sz w:val="32"/>
          <w:szCs w:val="32"/>
        </w:rPr>
      </w:pPr>
      <w:r w:rsidRPr="00E22E75">
        <w:rPr>
          <w:sz w:val="32"/>
          <w:szCs w:val="32"/>
        </w:rPr>
        <w:t>Registrazione tramite account FB :</w:t>
      </w:r>
    </w:p>
    <w:p w:rsidR="00E22E75" w:rsidRDefault="00E22E75" w:rsidP="00E22E75">
      <w:pPr>
        <w:pStyle w:val="Paragrafoelenco"/>
      </w:pPr>
      <w:r>
        <w:rPr>
          <w:noProof/>
        </w:rPr>
        <w:drawing>
          <wp:inline distT="0" distB="0" distL="0" distR="0">
            <wp:extent cx="5760085" cy="179578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D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75" w:rsidRDefault="00E22E75" w:rsidP="00E22E75">
      <w:pPr>
        <w:pStyle w:val="Paragrafoelenco"/>
      </w:pPr>
      <w:r>
        <w:t>Scenario principale:</w:t>
      </w:r>
    </w:p>
    <w:p w:rsidR="00E22E75" w:rsidRDefault="00E22E75" w:rsidP="00E22E75">
      <w:pPr>
        <w:pStyle w:val="Paragrafoelenco"/>
      </w:pPr>
      <w:r>
        <w:t>L’utente può registrarsi tramite il proprio account FaceBook. Una volta registratosi, l’utente ha la possibilità di invitare i propri amici a scaricare l’applicazione.</w:t>
      </w:r>
    </w:p>
    <w:p w:rsidR="00E22E75" w:rsidRDefault="00E22E75" w:rsidP="00E22E75">
      <w:pPr>
        <w:pStyle w:val="Paragrafoelenco"/>
      </w:pPr>
    </w:p>
    <w:p w:rsidR="00E22E75" w:rsidRDefault="00FF4AE1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Diagramma di sequenza :</w:t>
      </w:r>
    </w:p>
    <w:p w:rsidR="00FF4AE1" w:rsidRDefault="00FF4AE1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085" cy="479234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Diagram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41" w:rsidRDefault="00B85841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640A" w:rsidRDefault="00A3640A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85841" w:rsidRDefault="00B85841" w:rsidP="00E22E75">
      <w:pPr>
        <w:pStyle w:val="Paragrafoelenco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Screenshot dell’applicazione:</w:t>
      </w:r>
    </w:p>
    <w:p w:rsidR="00424EBE" w:rsidRPr="00424EBE" w:rsidRDefault="00B85841" w:rsidP="00424EBE">
      <w:pPr>
        <w:pStyle w:val="Didascalia"/>
        <w:rPr>
          <w:color w:val="732117" w:themeColor="accent2" w:themeShade="BF"/>
        </w:rPr>
      </w:pPr>
      <w:r>
        <w:rPr>
          <w:noProof/>
          <w:color w:val="732117" w:themeColor="accent2" w:themeShade="BF"/>
          <w:sz w:val="32"/>
          <w:szCs w:val="32"/>
        </w:rPr>
        <w:drawing>
          <wp:inline distT="0" distB="0" distL="0" distR="0" wp14:anchorId="1F9D5B32" wp14:editId="72C04CC7">
            <wp:extent cx="1542847" cy="2742731"/>
            <wp:effectExtent l="0" t="0" r="635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6-07-04-07-04-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91" cy="274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40A">
        <w:rPr>
          <w:noProof/>
          <w:color w:val="732117" w:themeColor="accent2" w:themeShade="BF"/>
          <w:szCs w:val="22"/>
        </w:rPr>
        <w:drawing>
          <wp:inline distT="0" distB="0" distL="0" distR="0" wp14:anchorId="564E504C" wp14:editId="156B63EE">
            <wp:extent cx="1470056" cy="2736567"/>
            <wp:effectExtent l="0" t="0" r="0" b="698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6-07-04-07-04-2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620" cy="275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40A" w:rsidRPr="00A3640A">
        <w:rPr>
          <w:color w:val="732117" w:themeColor="accent2" w:themeShade="BF"/>
        </w:rPr>
        <w:t xml:space="preserve"> </w:t>
      </w:r>
      <w:r w:rsidR="00424EBE">
        <w:rPr>
          <w:noProof/>
          <w:color w:val="732117" w:themeColor="accent2" w:themeShade="BF"/>
        </w:rPr>
        <w:drawing>
          <wp:inline distT="0" distB="0" distL="0" distR="0">
            <wp:extent cx="1552575" cy="2760023"/>
            <wp:effectExtent l="0" t="0" r="0" b="25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6-07-04-07-05-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108" cy="27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EBE">
        <w:rPr>
          <w:noProof/>
          <w:color w:val="732117" w:themeColor="accent2" w:themeShade="BF"/>
        </w:rPr>
        <w:drawing>
          <wp:inline distT="0" distB="0" distL="0" distR="0">
            <wp:extent cx="1538622" cy="2800350"/>
            <wp:effectExtent l="0" t="0" r="444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6-07-04-07-05-3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50" cy="280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EBE">
        <w:rPr>
          <w:noProof/>
          <w:color w:val="732117" w:themeColor="accent2" w:themeShade="BF"/>
        </w:rPr>
        <w:drawing>
          <wp:inline distT="0" distB="0" distL="0" distR="0">
            <wp:extent cx="1479550" cy="2804048"/>
            <wp:effectExtent l="0" t="0" r="635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6-07-04-07-06-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136" cy="281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EBE">
        <w:rPr>
          <w:noProof/>
          <w:color w:val="732117" w:themeColor="accent2" w:themeShade="BF"/>
        </w:rPr>
        <w:drawing>
          <wp:inline distT="0" distB="0" distL="0" distR="0">
            <wp:extent cx="1593850" cy="283340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6-07-04-07-06-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04932" cy="28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41" w:rsidRDefault="00B85841" w:rsidP="00B85841">
      <w:pPr>
        <w:pStyle w:val="Paragrafoelenco"/>
        <w:keepNext/>
      </w:pPr>
    </w:p>
    <w:p w:rsidR="00754412" w:rsidRDefault="00754412" w:rsidP="00B85841">
      <w:pPr>
        <w:pStyle w:val="Paragrafoelenco"/>
        <w:keepNext/>
        <w:rPr>
          <w:sz w:val="32"/>
          <w:szCs w:val="32"/>
        </w:rPr>
      </w:pPr>
      <w:r w:rsidRPr="00754412">
        <w:rPr>
          <w:sz w:val="32"/>
          <w:szCs w:val="32"/>
        </w:rPr>
        <w:t>Diagramma delle classi :</w:t>
      </w:r>
    </w:p>
    <w:p w:rsidR="00754412" w:rsidRPr="00754412" w:rsidRDefault="00754412" w:rsidP="00B85841">
      <w:pPr>
        <w:pStyle w:val="Paragrafoelenco"/>
        <w:keepNext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085" cy="2794000"/>
            <wp:effectExtent l="0" t="0" r="0" b="635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 Diagr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41" w:rsidRPr="00B85841" w:rsidRDefault="00B85841" w:rsidP="00B85841">
      <w:pPr>
        <w:pStyle w:val="Paragrafoelenco"/>
        <w:ind w:left="1080"/>
        <w:rPr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B85841" w:rsidRPr="00B85841">
      <w:footerReference w:type="even" r:id="rId22"/>
      <w:footerReference w:type="default" r:id="rId23"/>
      <w:pgSz w:w="11907" w:h="16839" w:code="1"/>
      <w:pgMar w:top="1418" w:right="1418" w:bottom="1418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601A" w:rsidRDefault="00B0601A">
      <w:pPr>
        <w:spacing w:after="0" w:line="240" w:lineRule="auto"/>
      </w:pPr>
      <w:r>
        <w:separator/>
      </w:r>
    </w:p>
  </w:endnote>
  <w:endnote w:type="continuationSeparator" w:id="0">
    <w:p w:rsidR="00B0601A" w:rsidRDefault="00B06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BD0" w:rsidRDefault="00B0601A">
    <w:pPr>
      <w:pStyle w:val="Pidipagina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ttangol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E4BD0" w:rsidRDefault="00B0601A">
                          <w:pPr>
                            <w:pStyle w:val="Nessunaspaziatura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olo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7129CA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Interfacce Grafiche E Programmazione Ad Eventi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201965362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[Selezionare la data]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ttangolo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" o:allowincell="f" filled="f" stroked="f">
              <v:textbox style="layout-flow:vertical;mso-layout-flow-alt:bottom-to-top" inset=",,8.64pt,10.8pt">
                <w:txbxContent>
                  <w:p w:rsidR="00FE4BD0" w:rsidRDefault="00B0601A">
                    <w:pPr>
                      <w:pStyle w:val="Nessunaspaziatura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olo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7129CA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Interfacce Grafiche E Programmazione Ad Eventi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201965362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it-I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[Selezionare la data]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Forma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44C9F5A" id="Forma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Ova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E4BD0" w:rsidRDefault="00B0601A">
                          <w:pPr>
                            <w:pStyle w:val="Nessunaspaziatura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B90D68" w:rsidRPr="00B90D68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e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" o:allowincell="f" fillcolor="#d34817 [3204]" stroked="f">
              <v:textbox inset="0,0,0,0">
                <w:txbxContent>
                  <w:p w:rsidR="00FE4BD0" w:rsidRDefault="00B0601A">
                    <w:pPr>
                      <w:pStyle w:val="Nessunaspaziatura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B90D68" w:rsidRPr="00B90D68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2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BD0" w:rsidRDefault="00B0601A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ttangol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E4BD0" w:rsidRDefault="00B0601A">
                          <w:pPr>
                            <w:pStyle w:val="Nessunaspaziatura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olo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7129CA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Interfacce Grafiche E Programmazione Ad Eventi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62384371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[Selezionare la data]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ttangolo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" o:allowincell="f" filled="f" stroked="f">
              <v:textbox style="layout-flow:vertical;mso-layout-flow-alt:bottom-to-top" inset=",,8.64pt,10.8pt">
                <w:txbxContent>
                  <w:p w:rsidR="00FE4BD0" w:rsidRDefault="00B0601A">
                    <w:pPr>
                      <w:pStyle w:val="Nessunaspaziatura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olo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7129CA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Interfacce Grafiche E Programmazione Ad Eventi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62384371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it-I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[Selezionare la data]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Forma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527EA16C" id="Forma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Ova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E4BD0" w:rsidRDefault="00B0601A">
                          <w:pPr>
                            <w:pStyle w:val="Nessunaspaziatura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B90D68" w:rsidRPr="00B90D68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e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" o:allowincell="f" fillcolor="#d34817 [3204]" stroked="f">
              <v:textbox inset="0,0,0,0">
                <w:txbxContent>
                  <w:p w:rsidR="00FE4BD0" w:rsidRDefault="00B0601A">
                    <w:pPr>
                      <w:pStyle w:val="Nessunaspaziatura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B90D68" w:rsidRPr="00B90D68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FE4BD0" w:rsidRDefault="00FE4BD0">
    <w:pPr>
      <w:pStyle w:val="Pidipagina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601A" w:rsidRDefault="00B0601A">
      <w:pPr>
        <w:spacing w:after="0" w:line="240" w:lineRule="auto"/>
      </w:pPr>
      <w:r>
        <w:separator/>
      </w:r>
    </w:p>
  </w:footnote>
  <w:footnote w:type="continuationSeparator" w:id="0">
    <w:p w:rsidR="00B0601A" w:rsidRDefault="00B060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Puntoelenco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Puntoelenco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Puntoelenco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Puntoelenco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Puntoelenco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21B83FB1"/>
    <w:multiLevelType w:val="hybridMultilevel"/>
    <w:tmpl w:val="3440EF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25026E"/>
    <w:multiLevelType w:val="hybridMultilevel"/>
    <w:tmpl w:val="E0C809C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8B74F9"/>
    <w:multiLevelType w:val="hybridMultilevel"/>
    <w:tmpl w:val="7604134E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30F58F0"/>
    <w:multiLevelType w:val="hybridMultilevel"/>
    <w:tmpl w:val="96C0E562"/>
    <w:lvl w:ilvl="0" w:tplc="31641E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7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ttachedTemplate r:id="rId1"/>
  <w:defaultTabStop w:val="709"/>
  <w:hyphenationZone w:val="28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9CA"/>
    <w:rsid w:val="00066C1E"/>
    <w:rsid w:val="00213679"/>
    <w:rsid w:val="00424EBE"/>
    <w:rsid w:val="006E30A1"/>
    <w:rsid w:val="007007FB"/>
    <w:rsid w:val="007129CA"/>
    <w:rsid w:val="00754412"/>
    <w:rsid w:val="009637A3"/>
    <w:rsid w:val="00A3640A"/>
    <w:rsid w:val="00B0601A"/>
    <w:rsid w:val="00B1354D"/>
    <w:rsid w:val="00B85841"/>
    <w:rsid w:val="00B90D68"/>
    <w:rsid w:val="00BF6DB5"/>
    <w:rsid w:val="00E22E75"/>
    <w:rsid w:val="00FE4BD0"/>
    <w:rsid w:val="00FF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3787E"/>
  <w15:docId w15:val="{CECBA3EC-D88D-4E21-A5AC-AF1DAB98B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e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Titolo1">
    <w:name w:val="heading 1"/>
    <w:basedOn w:val="Normale"/>
    <w:next w:val="Normale"/>
    <w:link w:val="Titolo1Carattere"/>
    <w:uiPriority w:val="9"/>
    <w:qFormat/>
    <w:pPr>
      <w:spacing w:before="300" w:after="40" w:line="240" w:lineRule="auto"/>
      <w:outlineLvl w:val="0"/>
    </w:pPr>
    <w:rPr>
      <w:rFonts w:asciiTheme="majorHAnsi" w:hAnsiTheme="majorHAnsi"/>
      <w:b/>
      <w:color w:val="9D3511" w:themeColor="accent1" w:themeShade="BF"/>
      <w:spacing w:val="20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qFormat/>
    <w:pPr>
      <w:spacing w:before="240" w:after="40" w:line="240" w:lineRule="auto"/>
      <w:outlineLvl w:val="1"/>
    </w:pPr>
    <w:rPr>
      <w:rFonts w:asciiTheme="majorHAnsi" w:hAnsiTheme="majorHAnsi"/>
      <w:b/>
      <w:color w:val="9D3511" w:themeColor="accent1" w:themeShade="BF"/>
      <w:spacing w:val="20"/>
      <w:sz w:val="24"/>
      <w:szCs w:val="24"/>
    </w:rPr>
  </w:style>
  <w:style w:type="paragraph" w:styleId="Titolo3">
    <w:name w:val="heading 3"/>
    <w:basedOn w:val="Normale"/>
    <w:next w:val="Normale"/>
    <w:link w:val="Titolo3Carattere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D34817" w:themeColor="accent1"/>
      <w:spacing w:val="20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24733" w:themeColor="accent3" w:themeShade="80"/>
      <w:spacing w:val="10"/>
      <w:sz w:val="24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24733" w:themeColor="accent3" w:themeShade="80"/>
      <w:spacing w:val="10"/>
      <w:sz w:val="24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Titolo9">
    <w:name w:val="heading 9"/>
    <w:basedOn w:val="Normale"/>
    <w:next w:val="Normale"/>
    <w:link w:val="Titolo9Carattere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rPr>
      <w:rFonts w:asciiTheme="majorHAnsi" w:hAnsiTheme="majorHAnsi" w:cs="Times New Roman"/>
      <w:b/>
      <w:color w:val="D34817" w:themeColor="accent1"/>
      <w:spacing w:val="20"/>
      <w:sz w:val="24"/>
      <w:szCs w:val="24"/>
    </w:rPr>
  </w:style>
  <w:style w:type="paragraph" w:styleId="Titolo">
    <w:name w:val="Title"/>
    <w:basedOn w:val="Normale"/>
    <w:link w:val="TitoloCarattere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ottotitolo">
    <w:name w:val="Subtitle"/>
    <w:basedOn w:val="Normale"/>
    <w:link w:val="SottotitoloCarattere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rFonts w:asciiTheme="majorHAnsi" w:hAnsiTheme="majorHAnsi" w:cstheme="minorBidi"/>
      <w:sz w:val="28"/>
      <w:szCs w:val="28"/>
    </w:rPr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320"/>
        <w:tab w:val="right" w:pos="8640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cs="Times New Roman"/>
      <w:color w:val="000000" w:themeColor="text1"/>
      <w:szCs w:val="20"/>
    </w:rPr>
  </w:style>
  <w:style w:type="paragraph" w:styleId="Didascalia">
    <w:name w:val="caption"/>
    <w:basedOn w:val="Normale"/>
    <w:next w:val="Normale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Testodelblocco">
    <w:name w:val="Block Text"/>
    <w:aliases w:val="Quote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</w:rPr>
  </w:style>
  <w:style w:type="character" w:styleId="Titolodellibro">
    <w:name w:val="Book Title"/>
    <w:basedOn w:val="Carpredefinitoparagrafo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nfasicorsivo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320"/>
        <w:tab w:val="right" w:pos="864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rFonts w:cs="Times New Roman"/>
      <w:color w:val="000000" w:themeColor="text1"/>
      <w:szCs w:val="20"/>
    </w:r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rPr>
      <w:rFonts w:asciiTheme="majorHAnsi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Titolo6Carattere">
    <w:name w:val="Titolo 6 Carattere"/>
    <w:basedOn w:val="Carpredefinitoparagrafo"/>
    <w:link w:val="Titolo6"/>
    <w:uiPriority w:val="9"/>
    <w:rPr>
      <w:rFonts w:asciiTheme="majorHAnsi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rPr>
      <w:rFonts w:asciiTheme="majorHAnsi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Enfasiintensa">
    <w:name w:val="Intense Emphasis"/>
    <w:basedOn w:val="Carpredefinitoparagrafo"/>
    <w:uiPriority w:val="21"/>
    <w:qFormat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Citazioneintensa">
    <w:name w:val="Intense Quote"/>
    <w:basedOn w:val="Normale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Riferimentointenso">
    <w:name w:val="Intense Reference"/>
    <w:basedOn w:val="Carpredefinitoparagrafo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Puntoelenco">
    <w:name w:val="List Bullet"/>
    <w:basedOn w:val="Normale"/>
    <w:uiPriority w:val="36"/>
    <w:unhideWhenUsed/>
    <w:qFormat/>
    <w:pPr>
      <w:numPr>
        <w:numId w:val="2"/>
      </w:numPr>
      <w:spacing w:after="0"/>
      <w:contextualSpacing/>
    </w:pPr>
  </w:style>
  <w:style w:type="paragraph" w:styleId="Puntoelenco2">
    <w:name w:val="List Bullet 2"/>
    <w:basedOn w:val="Normale"/>
    <w:uiPriority w:val="36"/>
    <w:unhideWhenUsed/>
    <w:qFormat/>
    <w:pPr>
      <w:numPr>
        <w:numId w:val="4"/>
      </w:numPr>
      <w:spacing w:after="0"/>
    </w:pPr>
  </w:style>
  <w:style w:type="paragraph" w:styleId="Puntoelenco3">
    <w:name w:val="List Bullet 3"/>
    <w:basedOn w:val="Normale"/>
    <w:uiPriority w:val="36"/>
    <w:unhideWhenUsed/>
    <w:qFormat/>
    <w:pPr>
      <w:numPr>
        <w:numId w:val="6"/>
      </w:numPr>
      <w:spacing w:after="0"/>
    </w:pPr>
  </w:style>
  <w:style w:type="paragraph" w:styleId="Puntoelenco4">
    <w:name w:val="List Bullet 4"/>
    <w:basedOn w:val="Normale"/>
    <w:uiPriority w:val="36"/>
    <w:unhideWhenUsed/>
    <w:qFormat/>
    <w:pPr>
      <w:numPr>
        <w:numId w:val="8"/>
      </w:numPr>
      <w:spacing w:after="0"/>
    </w:pPr>
  </w:style>
  <w:style w:type="paragraph" w:styleId="Puntoelenco5">
    <w:name w:val="List Bullet 5"/>
    <w:basedOn w:val="Normale"/>
    <w:uiPriority w:val="36"/>
    <w:unhideWhenUsed/>
    <w:qFormat/>
    <w:pPr>
      <w:numPr>
        <w:numId w:val="10"/>
      </w:numPr>
      <w:spacing w:after="0"/>
    </w:pPr>
  </w:style>
  <w:style w:type="paragraph" w:styleId="Nessunaspaziatura">
    <w:name w:val="No Spacing"/>
    <w:basedOn w:val="Normale"/>
    <w:uiPriority w:val="1"/>
    <w:qFormat/>
    <w:pPr>
      <w:spacing w:after="0" w:line="240" w:lineRule="auto"/>
    </w:p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Citazione">
    <w:name w:val="Quote"/>
    <w:basedOn w:val="Normale"/>
    <w:link w:val="CitazioneCarattere"/>
    <w:uiPriority w:val="29"/>
    <w:qFormat/>
    <w:rPr>
      <w:i/>
      <w:color w:val="808080" w:themeColor="background1" w:themeShade="80"/>
      <w:sz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Enfasigrassetto">
    <w:name w:val="Strong"/>
    <w:uiPriority w:val="22"/>
    <w:qFormat/>
    <w:rPr>
      <w:rFonts w:asciiTheme="minorHAnsi" w:hAnsiTheme="minorHAnsi"/>
      <w:b/>
      <w:color w:val="9B2D1F" w:themeColor="accent2"/>
    </w:rPr>
  </w:style>
  <w:style w:type="character" w:styleId="Enfasidelicata">
    <w:name w:val="Subtle Emphasis"/>
    <w:basedOn w:val="Carpredefinitoparagrafo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Riferimentodelicato">
    <w:name w:val="Subtle Reference"/>
    <w:basedOn w:val="Carpredefinitoparagrafo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Grigliatabella">
    <w:name w:val="Table Grid"/>
    <w:basedOn w:val="Tabellanormale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ommario1">
    <w:name w:val="toc 1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Sommario2">
    <w:name w:val="toc 2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Sommario3">
    <w:name w:val="toc 3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Sommario4">
    <w:name w:val="toc 4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Sommario5">
    <w:name w:val="toc 5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Sommario6">
    <w:name w:val="toc 6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Sommario7">
    <w:name w:val="toc 7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Sommario8">
    <w:name w:val="toc 8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Sommario9">
    <w:name w:val="toc 9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Paragrafoelenco">
    <w:name w:val="List Paragraph"/>
    <w:basedOn w:val="Normale"/>
    <w:uiPriority w:val="34"/>
    <w:qFormat/>
    <w:rsid w:val="009637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is%20Petull&#224;\AppData\Roaming\Microsoft\Templates\Report%20(tema%20Univers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D0446DE9AA34C0D8C3F45721639A65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2B9369F1-7AF8-404C-ABC8-18C443992E32}"/>
      </w:docPartPr>
      <w:docPartBody>
        <w:p w:rsidR="00000000" w:rsidRDefault="00974255">
          <w:pPr>
            <w:pStyle w:val="FD0446DE9AA34C0D8C3F45721639A65B"/>
          </w:pPr>
          <w:r>
            <w:t>[Digitare il titolo del documento]</w:t>
          </w:r>
        </w:p>
      </w:docPartBody>
    </w:docPart>
    <w:docPart>
      <w:docPartPr>
        <w:name w:val="1B3C4951930945CF878453C6B608367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56D3A20-22A6-4D86-A3B2-5779BCDD7DB0}"/>
      </w:docPartPr>
      <w:docPartBody>
        <w:p w:rsidR="00000000" w:rsidRDefault="00974255">
          <w:pPr>
            <w:pStyle w:val="1B3C4951930945CF878453C6B6083678"/>
          </w:pPr>
          <w:r>
            <w:t>[Digitare il sottotitolo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255"/>
    <w:rsid w:val="0097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qFormat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4"/>
    </w:rPr>
  </w:style>
  <w:style w:type="paragraph" w:styleId="Titolo3">
    <w:name w:val="heading 3"/>
    <w:basedOn w:val="Normale"/>
    <w:next w:val="Normale"/>
    <w:link w:val="Titolo3Carattere"/>
    <w:uiPriority w:val="9"/>
    <w:qFormat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FD0446DE9AA34C0D8C3F45721639A65B">
    <w:name w:val="FD0446DE9AA34C0D8C3F45721639A65B"/>
  </w:style>
  <w:style w:type="paragraph" w:customStyle="1" w:styleId="1B3C4951930945CF878453C6B6083678">
    <w:name w:val="1B3C4951930945CF878453C6B6083678"/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</w:r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customStyle="1" w:styleId="838D0690AA554DA58A847B863711E99D">
    <w:name w:val="838D0690AA554DA58A847B863711E99D"/>
  </w:style>
  <w:style w:type="paragraph" w:customStyle="1" w:styleId="05576705A91644979B77012C4408E3A2">
    <w:name w:val="05576705A91644979B77012C4408E3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F50ED8-D13E-4135-836D-0D045EC6F79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2B7DC7C5-4E23-4FA7-BED5-425620D1A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(tema Universo)</Template>
  <TotalTime>227</TotalTime>
  <Pages>7</Pages>
  <Words>402</Words>
  <Characters>2298</Characters>
  <Application>Microsoft Office Word</Application>
  <DocSecurity>0</DocSecurity>
  <Lines>19</Lines>
  <Paragraphs>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Interfacce Grafiche E Programmazione Ad Eventi</vt:lpstr>
      <vt:lpstr/>
    </vt:vector>
  </TitlesOfParts>
  <Company>AA. 2015/2016</Company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Interfacce Grafiche E Programmazione Ad Eventi</dc:title>
  <dc:subject>Relazione Android Fly</dc:subject>
  <dc:creator>&lt;163876, Davide Amato&gt;</dc:creator>
  <cp:keywords/>
  <dc:description/>
  <cp:lastModifiedBy>Dennis Petullà</cp:lastModifiedBy>
  <cp:revision>10</cp:revision>
  <dcterms:created xsi:type="dcterms:W3CDTF">2016-07-04T02:19:00Z</dcterms:created>
  <dcterms:modified xsi:type="dcterms:W3CDTF">2016-07-04T06:06:00Z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